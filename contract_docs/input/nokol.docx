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13F73C" w14:textId="4C9EA144" w:rsidR="004A0AEF" w:rsidRDefault="0030431A" w:rsidP="00D30D7B">
      <w:pPr>
        <w:rPr>
          <w:rStyle w:val="Heading2Char"/>
          <w:rFonts w:ascii="IRBadr" w:hAnsi="IRBadr"/>
        </w:rPr>
      </w:pPr>
      <w:r w:rsidRPr="00EA5207">
        <w:rPr>
          <w:noProof/>
          <w:sz w:val="18"/>
          <w:szCs w:val="18"/>
          <w:rtl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9D951A" wp14:editId="0DCAE5AB">
                <wp:simplePos x="0" y="0"/>
                <wp:positionH relativeFrom="column">
                  <wp:posOffset>-1147445</wp:posOffset>
                </wp:positionH>
                <wp:positionV relativeFrom="topMargin">
                  <wp:posOffset>756920</wp:posOffset>
                </wp:positionV>
                <wp:extent cx="1483360" cy="762000"/>
                <wp:effectExtent l="0" t="0" r="254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0BF778" w14:textId="79AC2E1D" w:rsidR="0030431A" w:rsidRPr="005B2768" w:rsidRDefault="0030431A" w:rsidP="006B683C">
                            <w:pPr>
                              <w:pStyle w:val="a"/>
                              <w:spacing w:after="0" w:line="240" w:lineRule="auto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5B2768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شماره: </w: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instrText>MERGEFIELD  contract_id  \* MERGEFORMAT</w:instrTex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="006B683C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  <w:rtl/>
                              </w:rPr>
                              <w:t>«</w:t>
                            </w:r>
                            <w:r w:rsidR="006B683C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contract_id</w:t>
                            </w:r>
                            <w:r w:rsidR="006B683C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  <w:rtl/>
                              </w:rPr>
                              <w:t>»</w: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  <w:p w14:paraId="41217E73" w14:textId="7EF44C4B" w:rsidR="0030431A" w:rsidRPr="005B2768" w:rsidRDefault="0030431A" w:rsidP="006B683C">
                            <w:pPr>
                              <w:pStyle w:val="a"/>
                              <w:spacing w:after="0" w:line="240" w:lineRule="auto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5B2768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تاریخ: </w: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instrText>MERGEFIELD  date  \* MERGEFORMAT</w:instrTex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="006B683C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  <w:rtl/>
                              </w:rPr>
                              <w:t>«</w:t>
                            </w:r>
                            <w:r w:rsidR="006B683C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  <w:t>date</w:t>
                            </w:r>
                            <w:r w:rsidR="006B683C">
                              <w:rPr>
                                <w:b/>
                                <w:bCs/>
                                <w:noProof/>
                                <w:sz w:val="16"/>
                                <w:szCs w:val="16"/>
                                <w:rtl/>
                              </w:rPr>
                              <w:t>»</w:t>
                            </w:r>
                            <w:r w:rsidR="006B683C"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  <w:p w14:paraId="3CFCE309" w14:textId="77777777" w:rsidR="0030431A" w:rsidRPr="005B2768" w:rsidRDefault="0030431A" w:rsidP="0030431A">
                            <w:pPr>
                              <w:pStyle w:val="a"/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B2768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پیوست: </w:t>
                            </w:r>
                            <w:r w:rsidRPr="005B2768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ندارد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D951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90.35pt;margin-top:59.6pt;width:116.8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" fillcolor="white [3201]" stroked="f" strokeweight=".5pt">
                <v:textbox>
                  <w:txbxContent>
                    <w:p w14:paraId="170BF778" w14:textId="79AC2E1D" w:rsidR="0030431A" w:rsidRPr="005B2768" w:rsidRDefault="0030431A" w:rsidP="006B683C">
                      <w:pPr>
                        <w:pStyle w:val="a"/>
                        <w:spacing w:after="0" w:line="240" w:lineRule="auto"/>
                        <w:rPr>
                          <w:sz w:val="16"/>
                          <w:szCs w:val="16"/>
                          <w:rtl/>
                        </w:rPr>
                      </w:pPr>
                      <w:r w:rsidRPr="005B2768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شماره: </w: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</w:rPr>
                        <w:instrText>MERGEFIELD  contract_id  \* MERGEFORMAT</w:instrTex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="006B683C">
                        <w:rPr>
                          <w:b/>
                          <w:bCs/>
                          <w:noProof/>
                          <w:sz w:val="16"/>
                          <w:szCs w:val="16"/>
                          <w:rtl/>
                        </w:rPr>
                        <w:t>«</w:t>
                      </w:r>
                      <w:r w:rsidR="006B683C"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  <w:t>contract_id</w:t>
                      </w:r>
                      <w:r w:rsidR="006B683C">
                        <w:rPr>
                          <w:b/>
                          <w:bCs/>
                          <w:noProof/>
                          <w:sz w:val="16"/>
                          <w:szCs w:val="16"/>
                          <w:rtl/>
                        </w:rPr>
                        <w:t>»</w: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  <w:p w14:paraId="41217E73" w14:textId="7EF44C4B" w:rsidR="0030431A" w:rsidRPr="005B2768" w:rsidRDefault="0030431A" w:rsidP="006B683C">
                      <w:pPr>
                        <w:pStyle w:val="a"/>
                        <w:spacing w:after="0" w:line="240" w:lineRule="auto"/>
                        <w:rPr>
                          <w:sz w:val="16"/>
                          <w:szCs w:val="16"/>
                          <w:rtl/>
                        </w:rPr>
                      </w:pPr>
                      <w:r w:rsidRPr="005B2768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تاریخ: </w: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</w:rPr>
                        <w:instrText>MERGEFIELD  date  \* MERGEFORMAT</w:instrTex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="006B683C">
                        <w:rPr>
                          <w:b/>
                          <w:bCs/>
                          <w:noProof/>
                          <w:sz w:val="16"/>
                          <w:szCs w:val="16"/>
                          <w:rtl/>
                        </w:rPr>
                        <w:t>«</w:t>
                      </w:r>
                      <w:r w:rsidR="006B683C">
                        <w:rPr>
                          <w:b/>
                          <w:bCs/>
                          <w:noProof/>
                          <w:sz w:val="16"/>
                          <w:szCs w:val="16"/>
                        </w:rPr>
                        <w:t>date</w:t>
                      </w:r>
                      <w:r w:rsidR="006B683C">
                        <w:rPr>
                          <w:b/>
                          <w:bCs/>
                          <w:noProof/>
                          <w:sz w:val="16"/>
                          <w:szCs w:val="16"/>
                          <w:rtl/>
                        </w:rPr>
                        <w:t>»</w:t>
                      </w:r>
                      <w:r w:rsidR="006B683C"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  <w:p w14:paraId="3CFCE309" w14:textId="77777777" w:rsidR="0030431A" w:rsidRPr="005B2768" w:rsidRDefault="0030431A" w:rsidP="0030431A">
                      <w:pPr>
                        <w:pStyle w:val="a"/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5B2768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پیوست: </w:t>
                      </w:r>
                      <w:r w:rsidRPr="005B2768">
                        <w:rPr>
                          <w:rFonts w:hint="cs"/>
                          <w:sz w:val="16"/>
                          <w:szCs w:val="16"/>
                          <w:rtl/>
                        </w:rPr>
                        <w:t>ندارد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4A0AEF">
        <w:rPr>
          <w:rFonts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20B79" wp14:editId="25AED0EA">
                <wp:simplePos x="0" y="0"/>
                <wp:positionH relativeFrom="margin">
                  <wp:align>center</wp:align>
                </wp:positionH>
                <wp:positionV relativeFrom="paragraph">
                  <wp:posOffset>-1285366</wp:posOffset>
                </wp:positionV>
                <wp:extent cx="1429743" cy="527775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743" cy="52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87726" w14:textId="77777777" w:rsidR="009750FF" w:rsidRDefault="009750FF" w:rsidP="009750FF">
                            <w:pPr>
                              <w:pStyle w:val="Heading1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«</w:t>
                            </w:r>
                            <w:r w:rsidRPr="00420B75">
                              <w:rPr>
                                <w:rFonts w:hint="cs"/>
                                <w:rtl/>
                              </w:rPr>
                              <w:t>بسمه تعالی»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F20B79" id="Text Box 5" o:spid="_x0000_s1027" type="#_x0000_t202" style="position:absolute;left:0;text-align:left;margin-left:0;margin-top:-101.2pt;width:112.6pt;height:41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" filled="f" stroked="f" strokeweight=".5pt">
                <v:textbox>
                  <w:txbxContent>
                    <w:p w14:paraId="73F87726" w14:textId="77777777" w:rsidR="009750FF" w:rsidRDefault="009750FF" w:rsidP="009750FF">
                      <w:pPr>
                        <w:pStyle w:val="Heading1"/>
                      </w:pPr>
                      <w:r>
                        <w:rPr>
                          <w:rFonts w:hint="cs"/>
                          <w:rtl/>
                        </w:rPr>
                        <w:t>«</w:t>
                      </w:r>
                      <w:r w:rsidRPr="00420B75">
                        <w:rPr>
                          <w:rFonts w:hint="cs"/>
                          <w:rtl/>
                        </w:rPr>
                        <w:t>بسمه تعالی»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72B51" w14:textId="77777777" w:rsidR="0030431A" w:rsidRPr="0030431A" w:rsidRDefault="0030431A" w:rsidP="0030431A">
      <w:pPr>
        <w:rPr>
          <w:rStyle w:val="Heading2Char"/>
          <w:rFonts w:ascii="IRBadr" w:hAnsi="IRBadr"/>
          <w:rtl/>
        </w:rPr>
      </w:pPr>
      <w:r w:rsidRPr="0030431A">
        <w:rPr>
          <w:rStyle w:val="Heading2Char"/>
          <w:rFonts w:ascii="IRBadr" w:hAnsi="IRBadr"/>
          <w:rtl/>
        </w:rPr>
        <w:t>جناب آقا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/>
          <w:rtl/>
        </w:rPr>
        <w:t xml:space="preserve"> رح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 w:hint="eastAsia"/>
          <w:rtl/>
        </w:rPr>
        <w:t>م</w:t>
      </w:r>
      <w:r w:rsidRPr="0030431A">
        <w:rPr>
          <w:rStyle w:val="Heading2Char"/>
          <w:rFonts w:ascii="IRBadr" w:hAnsi="IRBadr" w:hint="cs"/>
          <w:rtl/>
        </w:rPr>
        <w:t>ی‌</w:t>
      </w:r>
      <w:r w:rsidRPr="0030431A">
        <w:rPr>
          <w:rStyle w:val="Heading2Char"/>
          <w:rFonts w:ascii="IRBadr" w:hAnsi="IRBadr" w:hint="eastAsia"/>
          <w:rtl/>
        </w:rPr>
        <w:t>رضو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 w:hint="eastAsia"/>
          <w:rtl/>
        </w:rPr>
        <w:t>ه؛</w:t>
      </w:r>
    </w:p>
    <w:p w14:paraId="228945D1" w14:textId="3577ED6F" w:rsidR="001E6105" w:rsidRDefault="0030431A" w:rsidP="0030431A">
      <w:pPr>
        <w:rPr>
          <w:rtl/>
        </w:rPr>
      </w:pPr>
      <w:r w:rsidRPr="0030431A">
        <w:rPr>
          <w:rStyle w:val="Heading2Char"/>
          <w:rFonts w:ascii="IRBadr" w:hAnsi="IRBadr" w:hint="eastAsia"/>
          <w:rtl/>
        </w:rPr>
        <w:t>مد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 w:hint="eastAsia"/>
          <w:rtl/>
        </w:rPr>
        <w:t>ر</w:t>
      </w:r>
      <w:r w:rsidRPr="0030431A">
        <w:rPr>
          <w:rStyle w:val="Heading2Char"/>
          <w:rFonts w:ascii="IRBadr" w:hAnsi="IRBadr"/>
          <w:rtl/>
        </w:rPr>
        <w:t xml:space="preserve"> عامل محترم صندوق توسعه همکار</w:t>
      </w:r>
      <w:r w:rsidRPr="0030431A">
        <w:rPr>
          <w:rStyle w:val="Heading2Char"/>
          <w:rFonts w:ascii="IRBadr" w:hAnsi="IRBadr" w:hint="cs"/>
          <w:rtl/>
        </w:rPr>
        <w:t>ی‌</w:t>
      </w:r>
      <w:r w:rsidRPr="0030431A">
        <w:rPr>
          <w:rStyle w:val="Heading2Char"/>
          <w:rFonts w:ascii="IRBadr" w:hAnsi="IRBadr" w:hint="eastAsia"/>
          <w:rtl/>
        </w:rPr>
        <w:t>ها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/>
          <w:rtl/>
        </w:rPr>
        <w:t xml:space="preserve"> ب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 w:hint="eastAsia"/>
          <w:rtl/>
        </w:rPr>
        <w:t>ن</w:t>
      </w:r>
      <w:r w:rsidRPr="0030431A">
        <w:rPr>
          <w:rStyle w:val="Heading2Char"/>
          <w:rFonts w:ascii="IRBadr" w:hAnsi="IRBadr"/>
          <w:rtl/>
        </w:rPr>
        <w:t xml:space="preserve"> الملل</w:t>
      </w:r>
      <w:r w:rsidRPr="0030431A">
        <w:rPr>
          <w:rStyle w:val="Heading2Char"/>
          <w:rFonts w:ascii="IRBadr" w:hAnsi="IRBadr" w:hint="cs"/>
          <w:rtl/>
        </w:rPr>
        <w:t>ی</w:t>
      </w:r>
      <w:r w:rsidRPr="0030431A">
        <w:rPr>
          <w:rStyle w:val="Heading2Char"/>
          <w:rFonts w:ascii="IRBadr" w:hAnsi="IRBadr"/>
          <w:rtl/>
        </w:rPr>
        <w:t xml:space="preserve"> فناورانه؛</w:t>
      </w:r>
    </w:p>
    <w:p w14:paraId="54DC83A1" w14:textId="2AB29C32" w:rsidR="0030431A" w:rsidRDefault="0030431A" w:rsidP="0030431A">
      <w:pPr>
        <w:rPr>
          <w:rtl/>
        </w:rPr>
      </w:pPr>
    </w:p>
    <w:p w14:paraId="211EE270" w14:textId="77777777" w:rsidR="0030431A" w:rsidRDefault="0030431A" w:rsidP="0030431A">
      <w:pPr>
        <w:rPr>
          <w:rtl/>
        </w:rPr>
      </w:pPr>
    </w:p>
    <w:p w14:paraId="57E754EF" w14:textId="77777777" w:rsidR="0030431A" w:rsidRDefault="0030431A" w:rsidP="0030431A">
      <w:pPr>
        <w:rPr>
          <w:rtl/>
        </w:rPr>
      </w:pPr>
      <w:r>
        <w:rPr>
          <w:rtl/>
        </w:rPr>
        <w:t>با سلام و احترام؛</w:t>
      </w:r>
    </w:p>
    <w:p w14:paraId="60B246CA" w14:textId="59933873" w:rsidR="0030431A" w:rsidRDefault="000E77DD" w:rsidP="0030431A">
      <w:pPr>
        <w:rPr>
          <w:rtl/>
        </w:rPr>
      </w:pPr>
      <w:r>
        <w:rPr>
          <w:rFonts w:hint="cs"/>
          <w:rtl/>
        </w:rPr>
        <w:t>نظر به عدم همکاری متقاضی معرفی شده در جدول ذیل در واریز اقساط خود</w:t>
      </w:r>
      <w:r w:rsidR="0030431A">
        <w:rPr>
          <w:rFonts w:hint="eastAsia"/>
          <w:rtl/>
        </w:rPr>
        <w:t>،</w:t>
      </w:r>
      <w:r w:rsidR="0030431A">
        <w:rPr>
          <w:rtl/>
        </w:rPr>
        <w:t xml:space="preserve"> پرونده </w:t>
      </w:r>
      <w:r>
        <w:rPr>
          <w:rFonts w:hint="cs"/>
          <w:rtl/>
        </w:rPr>
        <w:t xml:space="preserve">ایشان، </w:t>
      </w:r>
      <w:r w:rsidR="0030431A">
        <w:rPr>
          <w:rtl/>
        </w:rPr>
        <w:t xml:space="preserve">جهت </w:t>
      </w:r>
      <w:r>
        <w:rPr>
          <w:rFonts w:hint="cs"/>
          <w:rtl/>
        </w:rPr>
        <w:t>ارجاع به</w:t>
      </w:r>
      <w:r w:rsidR="0030431A">
        <w:rPr>
          <w:rtl/>
        </w:rPr>
        <w:t xml:space="preserve"> واحد وصول </w:t>
      </w:r>
      <w:bookmarkStart w:id="0" w:name="_GoBack"/>
      <w:bookmarkEnd w:id="0"/>
      <w:r w:rsidR="0030431A">
        <w:rPr>
          <w:rtl/>
        </w:rPr>
        <w:t>مطالبات آن صندوق</w:t>
      </w:r>
      <w:r>
        <w:rPr>
          <w:rFonts w:hint="cs"/>
          <w:rtl/>
        </w:rPr>
        <w:t xml:space="preserve"> محترم،</w:t>
      </w:r>
      <w:r w:rsidR="0030431A">
        <w:rPr>
          <w:rtl/>
        </w:rPr>
        <w:t xml:space="preserve"> معرف</w:t>
      </w:r>
      <w:r w:rsidR="0030431A">
        <w:rPr>
          <w:rFonts w:hint="cs"/>
          <w:rtl/>
        </w:rPr>
        <w:t>ی</w:t>
      </w:r>
      <w:r w:rsidR="0030431A">
        <w:rPr>
          <w:rtl/>
        </w:rPr>
        <w:t xml:space="preserve"> م</w:t>
      </w:r>
      <w:r w:rsidR="0030431A">
        <w:rPr>
          <w:rFonts w:hint="cs"/>
          <w:rtl/>
        </w:rPr>
        <w:t>ی‌</w:t>
      </w:r>
      <w:r w:rsidR="0030431A">
        <w:rPr>
          <w:rFonts w:hint="eastAsia"/>
          <w:rtl/>
        </w:rPr>
        <w:t>گردد</w:t>
      </w:r>
      <w:r w:rsidR="0030431A">
        <w:rPr>
          <w:rtl/>
        </w:rPr>
        <w:t>. خواهشمند است حسب توض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حات</w:t>
      </w:r>
      <w:r w:rsidR="00863315">
        <w:rPr>
          <w:rFonts w:hint="cs"/>
          <w:rtl/>
        </w:rPr>
        <w:t xml:space="preserve"> ثبت شده در پنل،</w:t>
      </w:r>
      <w:r w:rsidR="0030431A">
        <w:rPr>
          <w:rtl/>
        </w:rPr>
        <w:t xml:space="preserve"> در ابتدا از طر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ق</w:t>
      </w:r>
      <w:r w:rsidR="0030431A">
        <w:rPr>
          <w:rtl/>
        </w:rPr>
        <w:t xml:space="preserve"> صندوق اقدام به تماس و مذاکره جهت تسو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ه</w:t>
      </w:r>
      <w:r w:rsidR="0030431A">
        <w:rPr>
          <w:rtl/>
        </w:rPr>
        <w:t xml:space="preserve"> کل بده</w:t>
      </w:r>
      <w:r w:rsidR="0030431A">
        <w:rPr>
          <w:rFonts w:hint="cs"/>
          <w:rtl/>
        </w:rPr>
        <w:t>ی</w:t>
      </w:r>
      <w:r w:rsidR="0030431A">
        <w:rPr>
          <w:rtl/>
        </w:rPr>
        <w:t xml:space="preserve"> حسب شرا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ط</w:t>
      </w:r>
      <w:r w:rsidR="0030431A">
        <w:rPr>
          <w:rtl/>
        </w:rPr>
        <w:t xml:space="preserve"> صندوق نما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د</w:t>
      </w:r>
      <w:r w:rsidR="0030431A">
        <w:rPr>
          <w:rtl/>
        </w:rPr>
        <w:t>. در صورت عدم موفق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ت</w:t>
      </w:r>
      <w:r w:rsidR="0030431A">
        <w:rPr>
          <w:rtl/>
        </w:rPr>
        <w:t xml:space="preserve"> در در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افت</w:t>
      </w:r>
      <w:r w:rsidR="0030431A">
        <w:rPr>
          <w:rtl/>
        </w:rPr>
        <w:t xml:space="preserve"> بده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،</w:t>
      </w:r>
      <w:r w:rsidR="0030431A">
        <w:rPr>
          <w:rtl/>
        </w:rPr>
        <w:t xml:space="preserve"> نسبت ب</w:t>
      </w:r>
      <w:r w:rsidR="0030431A">
        <w:rPr>
          <w:rFonts w:hint="eastAsia"/>
          <w:rtl/>
        </w:rPr>
        <w:t>ه</w:t>
      </w:r>
      <w:r w:rsidR="0030431A">
        <w:rPr>
          <w:rtl/>
        </w:rPr>
        <w:t xml:space="preserve"> اقدام حقوق</w:t>
      </w:r>
      <w:r w:rsidR="0030431A">
        <w:rPr>
          <w:rFonts w:hint="cs"/>
          <w:rtl/>
        </w:rPr>
        <w:t>ی</w:t>
      </w:r>
      <w:r w:rsidR="0030431A">
        <w:rPr>
          <w:rtl/>
        </w:rPr>
        <w:t xml:space="preserve"> مبادرت شود. لازم به ذکر است در صورت وصول بده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،</w:t>
      </w:r>
      <w:r w:rsidR="0030431A">
        <w:rPr>
          <w:rtl/>
        </w:rPr>
        <w:t xml:space="preserve"> مراتب جهت خروج پرونده از وضع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ت</w:t>
      </w:r>
      <w:r w:rsidR="0030431A">
        <w:rPr>
          <w:rtl/>
        </w:rPr>
        <w:t xml:space="preserve"> حقوق</w:t>
      </w:r>
      <w:r w:rsidR="0030431A">
        <w:rPr>
          <w:rFonts w:hint="cs"/>
          <w:rtl/>
        </w:rPr>
        <w:t>ی</w:t>
      </w:r>
      <w:r w:rsidR="0030431A">
        <w:rPr>
          <w:rtl/>
        </w:rPr>
        <w:t xml:space="preserve"> و پ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گ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ر</w:t>
      </w:r>
      <w:r w:rsidR="0030431A">
        <w:rPr>
          <w:rFonts w:hint="cs"/>
          <w:rtl/>
        </w:rPr>
        <w:t>ی</w:t>
      </w:r>
      <w:r w:rsidR="0030431A">
        <w:rPr>
          <w:rtl/>
        </w:rPr>
        <w:t xml:space="preserve"> وصول مطالبات شرکت توسعه مبادلات به فرام</w:t>
      </w:r>
      <w:r w:rsidR="0030431A">
        <w:rPr>
          <w:rFonts w:hint="cs"/>
          <w:rtl/>
        </w:rPr>
        <w:t>ی</w:t>
      </w:r>
      <w:r w:rsidR="0030431A">
        <w:rPr>
          <w:rFonts w:hint="eastAsia"/>
          <w:rtl/>
        </w:rPr>
        <w:t>ران</w:t>
      </w:r>
      <w:r w:rsidR="0030431A">
        <w:rPr>
          <w:rtl/>
        </w:rPr>
        <w:t xml:space="preserve"> ابلاغ گردد.</w:t>
      </w:r>
    </w:p>
    <w:tbl>
      <w:tblPr>
        <w:tblpPr w:leftFromText="180" w:rightFromText="180" w:vertAnchor="text" w:horzAnchor="margin" w:tblpXSpec="center" w:tblpY="513"/>
        <w:bidiVisual/>
        <w:tblW w:w="8362" w:type="dxa"/>
        <w:tblLayout w:type="fixed"/>
        <w:tblLook w:val="04A0" w:firstRow="1" w:lastRow="0" w:firstColumn="1" w:lastColumn="0" w:noHBand="0" w:noVBand="1"/>
      </w:tblPr>
      <w:tblGrid>
        <w:gridCol w:w="1140"/>
        <w:gridCol w:w="1276"/>
        <w:gridCol w:w="1134"/>
        <w:gridCol w:w="1134"/>
        <w:gridCol w:w="992"/>
        <w:gridCol w:w="1980"/>
        <w:gridCol w:w="706"/>
      </w:tblGrid>
      <w:tr w:rsidR="0030431A" w:rsidRPr="00512428" w14:paraId="5AAD497B" w14:textId="77777777" w:rsidTr="000E77DD">
        <w:trPr>
          <w:trHeight w:val="537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vAlign w:val="center"/>
            <w:hideMark/>
          </w:tcPr>
          <w:p w14:paraId="29EB1A97" w14:textId="77777777" w:rsidR="0030431A" w:rsidRPr="00512428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bookmarkStart w:id="1" w:name="_Hlk81904523"/>
            <w:r w:rsidRPr="00512428">
              <w:rPr>
                <w:b/>
                <w:bCs/>
                <w:sz w:val="14"/>
                <w:szCs w:val="14"/>
                <w:rtl/>
              </w:rPr>
              <w:t>دریافت کننده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vAlign w:val="center"/>
            <w:hideMark/>
          </w:tcPr>
          <w:p w14:paraId="3B67CAC1" w14:textId="77777777" w:rsidR="0030431A" w:rsidRPr="00512428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r w:rsidRPr="00512428">
              <w:rPr>
                <w:b/>
                <w:bCs/>
                <w:sz w:val="14"/>
                <w:szCs w:val="14"/>
                <w:rtl/>
              </w:rPr>
              <w:t xml:space="preserve">شماره </w:t>
            </w:r>
            <w:r>
              <w:rPr>
                <w:rFonts w:hint="cs"/>
                <w:b/>
                <w:bCs/>
                <w:sz w:val="14"/>
                <w:szCs w:val="14"/>
                <w:rtl/>
              </w:rPr>
              <w:t>موبایل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vAlign w:val="center"/>
          </w:tcPr>
          <w:p w14:paraId="17DA206D" w14:textId="77777777" w:rsidR="0030431A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r>
              <w:rPr>
                <w:rFonts w:hint="cs"/>
                <w:b/>
                <w:bCs/>
                <w:sz w:val="14"/>
                <w:szCs w:val="14"/>
                <w:rtl/>
              </w:rPr>
              <w:t>شماره ثابت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vAlign w:val="center"/>
            <w:hideMark/>
          </w:tcPr>
          <w:p w14:paraId="261AAA59" w14:textId="3ED18465" w:rsidR="0030431A" w:rsidRPr="00512428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r w:rsidRPr="00512428">
              <w:rPr>
                <w:b/>
                <w:bCs/>
                <w:sz w:val="14"/>
                <w:szCs w:val="14"/>
                <w:rtl/>
              </w:rPr>
              <w:t>مبلغ هر قسط</w:t>
            </w:r>
            <w:r>
              <w:rPr>
                <w:rFonts w:hint="cs"/>
                <w:b/>
                <w:bCs/>
                <w:sz w:val="14"/>
                <w:szCs w:val="14"/>
                <w:rtl/>
              </w:rPr>
              <w:t xml:space="preserve"> (ریال)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vAlign w:val="center"/>
          </w:tcPr>
          <w:p w14:paraId="6805ED60" w14:textId="77777777" w:rsidR="0030431A" w:rsidRPr="00512428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r>
              <w:rPr>
                <w:rFonts w:hint="cs"/>
                <w:b/>
                <w:bCs/>
                <w:sz w:val="14"/>
                <w:szCs w:val="14"/>
                <w:rtl/>
              </w:rPr>
              <w:t>تاریخ سررسید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vAlign w:val="center"/>
            <w:hideMark/>
          </w:tcPr>
          <w:p w14:paraId="46705BEF" w14:textId="77777777" w:rsidR="0030431A" w:rsidRPr="00512428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r w:rsidRPr="00512428">
              <w:rPr>
                <w:b/>
                <w:bCs/>
                <w:sz w:val="14"/>
                <w:szCs w:val="14"/>
                <w:rtl/>
              </w:rPr>
              <w:t>شماره کارت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5A5A5" w:fill="A5A5A5"/>
            <w:noWrap/>
            <w:vAlign w:val="center"/>
            <w:hideMark/>
          </w:tcPr>
          <w:p w14:paraId="5F83B46B" w14:textId="77777777" w:rsidR="0030431A" w:rsidRPr="00512428" w:rsidRDefault="0030431A" w:rsidP="0030431A">
            <w:pPr>
              <w:spacing w:line="240" w:lineRule="auto"/>
              <w:jc w:val="center"/>
              <w:rPr>
                <w:b/>
                <w:bCs/>
                <w:sz w:val="14"/>
                <w:szCs w:val="14"/>
                <w:rtl/>
              </w:rPr>
            </w:pPr>
            <w:r w:rsidRPr="00512428">
              <w:rPr>
                <w:b/>
                <w:bCs/>
                <w:sz w:val="14"/>
                <w:szCs w:val="14"/>
                <w:rtl/>
              </w:rPr>
              <w:t>تعداد موقات</w:t>
            </w:r>
          </w:p>
        </w:tc>
      </w:tr>
      <w:tr w:rsidR="0030431A" w:rsidRPr="00512428" w14:paraId="4D610368" w14:textId="77777777" w:rsidTr="000E77DD">
        <w:trPr>
          <w:trHeight w:val="558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E8E101" w14:textId="7B77086A" w:rsidR="0030431A" w:rsidRPr="009F7CF6" w:rsidRDefault="006B683C" w:rsidP="0030431A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customer_name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customer_name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0CBDBA" w14:textId="32332833" w:rsidR="0030431A" w:rsidRPr="009F7CF6" w:rsidRDefault="006B683C" w:rsidP="0030431A">
            <w:pPr>
              <w:spacing w:line="240" w:lineRule="auto"/>
              <w:jc w:val="center"/>
              <w:rPr>
                <w:sz w:val="16"/>
                <w:szCs w:val="16"/>
                <w:rtl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customer_mobile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customer_mobile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764A8" w14:textId="17E4564D" w:rsidR="0030431A" w:rsidRPr="009F7CF6" w:rsidRDefault="006B683C" w:rsidP="0030431A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customer_phone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customer_phone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3D63F1" w14:textId="77B1119F" w:rsidR="0030431A" w:rsidRPr="009F7CF6" w:rsidRDefault="006B683C" w:rsidP="0030431A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instalment_amount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instalment_amount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FBF09" w14:textId="6CF823B8" w:rsidR="0030431A" w:rsidRPr="009F7CF6" w:rsidRDefault="006B683C" w:rsidP="0030431A">
            <w:pPr>
              <w:spacing w:line="240" w:lineRule="auto"/>
              <w:jc w:val="center"/>
              <w:rPr>
                <w:sz w:val="16"/>
                <w:szCs w:val="16"/>
                <w:rtl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start_date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start_date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C095BB" w14:textId="05029BF6" w:rsidR="0030431A" w:rsidRPr="009F7CF6" w:rsidRDefault="006B683C" w:rsidP="0030431A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vcc_number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vcc_number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D227E" w14:textId="4DDF5DCC" w:rsidR="0030431A" w:rsidRPr="009F7CF6" w:rsidRDefault="009F7CF6" w:rsidP="0030431A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9F7CF6">
              <w:rPr>
                <w:sz w:val="16"/>
                <w:szCs w:val="16"/>
                <w:rtl/>
              </w:rPr>
              <w:fldChar w:fldCharType="begin"/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</w:rPr>
              <w:instrText>MERGEFIELD  number_of_debit  \* MERGEFORMAT</w:instrText>
            </w:r>
            <w:r w:rsidRPr="009F7CF6">
              <w:rPr>
                <w:sz w:val="16"/>
                <w:szCs w:val="16"/>
                <w:rtl/>
              </w:rPr>
              <w:instrText xml:space="preserve"> </w:instrText>
            </w:r>
            <w:r w:rsidRPr="009F7CF6">
              <w:rPr>
                <w:sz w:val="16"/>
                <w:szCs w:val="16"/>
                <w:rtl/>
              </w:rPr>
              <w:fldChar w:fldCharType="separate"/>
            </w:r>
            <w:r w:rsidRPr="009F7CF6">
              <w:rPr>
                <w:noProof/>
                <w:sz w:val="16"/>
                <w:szCs w:val="16"/>
                <w:rtl/>
              </w:rPr>
              <w:t>«</w:t>
            </w:r>
            <w:r w:rsidRPr="009F7CF6">
              <w:rPr>
                <w:noProof/>
                <w:sz w:val="16"/>
                <w:szCs w:val="16"/>
              </w:rPr>
              <w:t>number_of_debit</w:t>
            </w:r>
            <w:r w:rsidRPr="009F7CF6">
              <w:rPr>
                <w:noProof/>
                <w:sz w:val="16"/>
                <w:szCs w:val="16"/>
                <w:rtl/>
              </w:rPr>
              <w:t>»</w:t>
            </w:r>
            <w:r w:rsidRPr="009F7CF6">
              <w:rPr>
                <w:sz w:val="16"/>
                <w:szCs w:val="16"/>
                <w:rtl/>
              </w:rPr>
              <w:fldChar w:fldCharType="end"/>
            </w:r>
          </w:p>
        </w:tc>
      </w:tr>
      <w:bookmarkEnd w:id="1"/>
    </w:tbl>
    <w:p w14:paraId="62D20456" w14:textId="7EDCDBD2" w:rsidR="0030431A" w:rsidRDefault="0030431A" w:rsidP="0030431A">
      <w:pPr>
        <w:rPr>
          <w:rtl/>
        </w:rPr>
      </w:pPr>
    </w:p>
    <w:p w14:paraId="79EA02FE" w14:textId="0D859571" w:rsidR="0030431A" w:rsidRDefault="0030431A" w:rsidP="0030431A">
      <w:pPr>
        <w:rPr>
          <w:rtl/>
        </w:rPr>
      </w:pPr>
    </w:p>
    <w:p w14:paraId="2B142A1A" w14:textId="194FF08F" w:rsidR="0030431A" w:rsidRDefault="0030431A" w:rsidP="0030431A">
      <w:pPr>
        <w:rPr>
          <w:rtl/>
        </w:rPr>
      </w:pPr>
    </w:p>
    <w:p w14:paraId="7330FACF" w14:textId="47BC166E" w:rsidR="0030431A" w:rsidRDefault="000E77DD" w:rsidP="000E77DD">
      <w:pPr>
        <w:jc w:val="left"/>
        <w:rPr>
          <w:rtl/>
        </w:rPr>
      </w:pPr>
      <w:r>
        <w:rPr>
          <w:rFonts w:hint="cs"/>
          <w:rtl/>
        </w:rPr>
        <w:t>از حسن همکاری آن مدیریت محترم تقدیر و تشکر می‌شود.</w:t>
      </w:r>
    </w:p>
    <w:p w14:paraId="52D9D5F5" w14:textId="58C2C819" w:rsidR="00106AC9" w:rsidRPr="009E7B05" w:rsidRDefault="0030431A" w:rsidP="002441AA">
      <w:pPr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5908603D" wp14:editId="476BA14A">
            <wp:simplePos x="0" y="0"/>
            <wp:positionH relativeFrom="margin">
              <wp:posOffset>-1130300</wp:posOffset>
            </wp:positionH>
            <wp:positionV relativeFrom="paragraph">
              <wp:posOffset>454025</wp:posOffset>
            </wp:positionV>
            <wp:extent cx="3034602" cy="23707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02" cy="23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FE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E3DB29" wp14:editId="3CC30FA2">
                <wp:simplePos x="0" y="0"/>
                <wp:positionH relativeFrom="margin">
                  <wp:posOffset>-303530</wp:posOffset>
                </wp:positionH>
                <wp:positionV relativeFrom="paragraph">
                  <wp:posOffset>614680</wp:posOffset>
                </wp:positionV>
                <wp:extent cx="1248410" cy="11239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410" cy="112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B29C1" w14:textId="77777777" w:rsidR="0081328E" w:rsidRPr="0081328E" w:rsidRDefault="0081328E" w:rsidP="008E02D4">
                            <w:pPr>
                              <w:pStyle w:val="Heading2"/>
                              <w:spacing w:line="240" w:lineRule="auto"/>
                              <w:jc w:val="center"/>
                            </w:pPr>
                            <w:r w:rsidRPr="0081328E">
                              <w:rPr>
                                <w:rFonts w:hint="cs"/>
                                <w:rtl/>
                              </w:rPr>
                              <w:t xml:space="preserve">با </w:t>
                            </w:r>
                            <w:r w:rsidR="002A620A">
                              <w:rPr>
                                <w:rFonts w:hint="cs"/>
                                <w:rtl/>
                              </w:rPr>
                              <w:t>تجدید</w:t>
                            </w:r>
                            <w:r w:rsidRPr="0081328E">
                              <w:rPr>
                                <w:rFonts w:hint="cs"/>
                                <w:rtl/>
                              </w:rPr>
                              <w:t xml:space="preserve"> احترام</w:t>
                            </w:r>
                          </w:p>
                          <w:p w14:paraId="278DC10F" w14:textId="77777777" w:rsidR="006E22E3" w:rsidRDefault="00FF236C" w:rsidP="008E02D4">
                            <w:pPr>
                              <w:pStyle w:val="Heading2"/>
                              <w:spacing w:line="240" w:lineRule="auto"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محمدحسن بخشی</w:t>
                            </w:r>
                          </w:p>
                          <w:p w14:paraId="04341E2A" w14:textId="77777777" w:rsidR="0081328E" w:rsidRPr="0081328E" w:rsidRDefault="006E22E3" w:rsidP="008E02D4">
                            <w:pPr>
                              <w:pStyle w:val="Heading2"/>
                              <w:spacing w:line="240" w:lineRule="auto"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مدیر</w:t>
                            </w:r>
                            <w:r w:rsidR="000155FE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عامل</w:t>
                            </w:r>
                            <w:r w:rsidR="0081328E" w:rsidRPr="0081328E">
                              <w:rPr>
                                <w:rFonts w:hint="cs"/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E3DB29" id="Text Box 4" o:spid="_x0000_s1028" type="#_x0000_t202" style="position:absolute;left:0;text-align:left;margin-left:-23.9pt;margin-top:48.4pt;width:98.3pt;height:88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" filled="f" stroked="f" strokeweight=".5pt">
                <v:textbox>
                  <w:txbxContent>
                    <w:p w14:paraId="5D4B29C1" w14:textId="77777777" w:rsidR="0081328E" w:rsidRPr="0081328E" w:rsidRDefault="0081328E" w:rsidP="008E02D4">
                      <w:pPr>
                        <w:pStyle w:val="Heading2"/>
                        <w:spacing w:line="240" w:lineRule="auto"/>
                        <w:jc w:val="center"/>
                      </w:pPr>
                      <w:r w:rsidRPr="0081328E">
                        <w:rPr>
                          <w:rFonts w:hint="cs"/>
                          <w:rtl/>
                        </w:rPr>
                        <w:t xml:space="preserve">با </w:t>
                      </w:r>
                      <w:r w:rsidR="002A620A">
                        <w:rPr>
                          <w:rFonts w:hint="cs"/>
                          <w:rtl/>
                        </w:rPr>
                        <w:t>تجدید</w:t>
                      </w:r>
                      <w:r w:rsidRPr="0081328E">
                        <w:rPr>
                          <w:rFonts w:hint="cs"/>
                          <w:rtl/>
                        </w:rPr>
                        <w:t xml:space="preserve"> احترام</w:t>
                      </w:r>
                    </w:p>
                    <w:p w14:paraId="278DC10F" w14:textId="77777777" w:rsidR="006E22E3" w:rsidRDefault="00FF236C" w:rsidP="008E02D4">
                      <w:pPr>
                        <w:pStyle w:val="Heading2"/>
                        <w:spacing w:line="240" w:lineRule="auto"/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محمدحسن بخشی</w:t>
                      </w:r>
                    </w:p>
                    <w:p w14:paraId="04341E2A" w14:textId="77777777" w:rsidR="0081328E" w:rsidRPr="0081328E" w:rsidRDefault="006E22E3" w:rsidP="008E02D4">
                      <w:pPr>
                        <w:pStyle w:val="Heading2"/>
                        <w:spacing w:line="240" w:lineRule="auto"/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مدیر</w:t>
                      </w:r>
                      <w:r w:rsidR="000155FE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عامل</w:t>
                      </w:r>
                      <w:r w:rsidR="0081328E" w:rsidRPr="0081328E">
                        <w:rPr>
                          <w:rFonts w:hint="cs"/>
                          <w:rtl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106AC9" w:rsidRPr="009E7B05" w:rsidSect="005644E1">
      <w:headerReference w:type="default" r:id="rId8"/>
      <w:pgSz w:w="11906" w:h="16838"/>
      <w:pgMar w:top="2977" w:right="2125" w:bottom="2694" w:left="212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CD5E4" w14:textId="77777777" w:rsidR="005A77DD" w:rsidRDefault="005A77DD" w:rsidP="002441AA">
      <w:r>
        <w:separator/>
      </w:r>
    </w:p>
  </w:endnote>
  <w:endnote w:type="continuationSeparator" w:id="0">
    <w:p w14:paraId="7B28815F" w14:textId="77777777" w:rsidR="005A77DD" w:rsidRDefault="005A77DD" w:rsidP="00244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Badr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Shekasteh_Beta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IRZar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IRNazanin">
    <w:panose1 w:val="02000506000000020002"/>
    <w:charset w:val="00"/>
    <w:family w:val="auto"/>
    <w:pitch w:val="variable"/>
    <w:sig w:usb0="21002A87" w:usb1="00000000" w:usb2="00000000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24A14F" w14:textId="77777777" w:rsidR="005A77DD" w:rsidRDefault="005A77DD" w:rsidP="002441AA">
      <w:r>
        <w:separator/>
      </w:r>
    </w:p>
  </w:footnote>
  <w:footnote w:type="continuationSeparator" w:id="0">
    <w:p w14:paraId="6CE811B5" w14:textId="77777777" w:rsidR="005A77DD" w:rsidRDefault="005A77DD" w:rsidP="002441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1D0E2D" w14:textId="77777777" w:rsidR="00F74305" w:rsidRDefault="0029272D" w:rsidP="002441AA">
    <w:pPr>
      <w:pStyle w:val="Header"/>
      <w:rPr>
        <w:rtl/>
      </w:rPr>
    </w:pPr>
    <w:r>
      <w:rPr>
        <w:noProof/>
        <w:lang w:bidi="ar-SA"/>
      </w:rPr>
      <w:drawing>
        <wp:anchor distT="0" distB="0" distL="114300" distR="114300" simplePos="0" relativeHeight="251658240" behindDoc="1" locked="0" layoutInCell="1" allowOverlap="1" wp14:anchorId="2AC64656" wp14:editId="1385180D">
          <wp:simplePos x="0" y="0"/>
          <wp:positionH relativeFrom="column">
            <wp:posOffset>-1344296</wp:posOffset>
          </wp:positionH>
          <wp:positionV relativeFrom="paragraph">
            <wp:posOffset>-443230</wp:posOffset>
          </wp:positionV>
          <wp:extent cx="7610757" cy="10674350"/>
          <wp:effectExtent l="0" t="0" r="952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282" cy="10690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6D6D"/>
    <w:multiLevelType w:val="hybridMultilevel"/>
    <w:tmpl w:val="DAA4788A"/>
    <w:lvl w:ilvl="0" w:tplc="8F44CA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51E59"/>
    <w:multiLevelType w:val="hybridMultilevel"/>
    <w:tmpl w:val="4DD8D718"/>
    <w:lvl w:ilvl="0" w:tplc="59545912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35FCE"/>
    <w:multiLevelType w:val="multilevel"/>
    <w:tmpl w:val="4DEA6C8A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91B"/>
    <w:rsid w:val="00001FE5"/>
    <w:rsid w:val="000155FE"/>
    <w:rsid w:val="000900D6"/>
    <w:rsid w:val="000E77DD"/>
    <w:rsid w:val="00106AC9"/>
    <w:rsid w:val="00186EB0"/>
    <w:rsid w:val="001D5D3D"/>
    <w:rsid w:val="001E6105"/>
    <w:rsid w:val="00223FE9"/>
    <w:rsid w:val="002441AA"/>
    <w:rsid w:val="002557DC"/>
    <w:rsid w:val="0029272D"/>
    <w:rsid w:val="002A620A"/>
    <w:rsid w:val="002F0182"/>
    <w:rsid w:val="002F7A8E"/>
    <w:rsid w:val="0030431A"/>
    <w:rsid w:val="00324A3B"/>
    <w:rsid w:val="00337A20"/>
    <w:rsid w:val="00352D96"/>
    <w:rsid w:val="003757F5"/>
    <w:rsid w:val="00416B28"/>
    <w:rsid w:val="00451CF9"/>
    <w:rsid w:val="004A0AEF"/>
    <w:rsid w:val="004A640A"/>
    <w:rsid w:val="004D35BC"/>
    <w:rsid w:val="004E6B85"/>
    <w:rsid w:val="005144D6"/>
    <w:rsid w:val="00543B48"/>
    <w:rsid w:val="005456B0"/>
    <w:rsid w:val="005644E1"/>
    <w:rsid w:val="005A77DD"/>
    <w:rsid w:val="005D184D"/>
    <w:rsid w:val="006112CA"/>
    <w:rsid w:val="00675EC3"/>
    <w:rsid w:val="0067746B"/>
    <w:rsid w:val="006B4152"/>
    <w:rsid w:val="006B683C"/>
    <w:rsid w:val="006E22E3"/>
    <w:rsid w:val="00745EB7"/>
    <w:rsid w:val="007A340A"/>
    <w:rsid w:val="007C2603"/>
    <w:rsid w:val="007E6031"/>
    <w:rsid w:val="0081328E"/>
    <w:rsid w:val="008252CD"/>
    <w:rsid w:val="00863315"/>
    <w:rsid w:val="00881004"/>
    <w:rsid w:val="008E02D4"/>
    <w:rsid w:val="00917375"/>
    <w:rsid w:val="009750FF"/>
    <w:rsid w:val="009A0AC7"/>
    <w:rsid w:val="009E091B"/>
    <w:rsid w:val="009E7B05"/>
    <w:rsid w:val="009F7CF6"/>
    <w:rsid w:val="00A10201"/>
    <w:rsid w:val="00A92F50"/>
    <w:rsid w:val="00AD3F2D"/>
    <w:rsid w:val="00B30194"/>
    <w:rsid w:val="00B4198D"/>
    <w:rsid w:val="00BC6162"/>
    <w:rsid w:val="00C039C0"/>
    <w:rsid w:val="00C7660B"/>
    <w:rsid w:val="00CB0797"/>
    <w:rsid w:val="00CD3B0F"/>
    <w:rsid w:val="00CE499E"/>
    <w:rsid w:val="00CF1F09"/>
    <w:rsid w:val="00D30D7B"/>
    <w:rsid w:val="00D37269"/>
    <w:rsid w:val="00DB3C2A"/>
    <w:rsid w:val="00DF13EB"/>
    <w:rsid w:val="00EC3780"/>
    <w:rsid w:val="00EC4C98"/>
    <w:rsid w:val="00F33CF2"/>
    <w:rsid w:val="00F47DF0"/>
    <w:rsid w:val="00F554EA"/>
    <w:rsid w:val="00F566D1"/>
    <w:rsid w:val="00F66C81"/>
    <w:rsid w:val="00F74305"/>
    <w:rsid w:val="00FF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D8273"/>
  <w15:chartTrackingRefBased/>
  <w15:docId w15:val="{D9809EC6-37E8-4FDF-98FA-4BEB07447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متن"/>
    <w:qFormat/>
    <w:rsid w:val="002441AA"/>
    <w:pPr>
      <w:bidi/>
      <w:spacing w:after="0"/>
      <w:jc w:val="both"/>
    </w:pPr>
    <w:rPr>
      <w:rFonts w:ascii="IRBadr" w:hAnsi="IRBadr" w:cs="IRBadr"/>
      <w:sz w:val="24"/>
      <w:szCs w:val="24"/>
    </w:rPr>
  </w:style>
  <w:style w:type="paragraph" w:styleId="Heading1">
    <w:name w:val="heading 1"/>
    <w:aliases w:val="بسمه‌تعالی"/>
    <w:basedOn w:val="Normal"/>
    <w:next w:val="Normal"/>
    <w:link w:val="Heading1Char"/>
    <w:uiPriority w:val="9"/>
    <w:qFormat/>
    <w:rsid w:val="00EC3780"/>
    <w:pPr>
      <w:jc w:val="center"/>
      <w:outlineLvl w:val="0"/>
    </w:pPr>
    <w:rPr>
      <w:rFonts w:ascii="Shekasteh_Beta" w:hAnsi="Shekasteh_Beta" w:cs="Shekasteh_Beta"/>
      <w:noProof/>
      <w:sz w:val="22"/>
      <w:szCs w:val="22"/>
    </w:rPr>
  </w:style>
  <w:style w:type="paragraph" w:styleId="Heading2">
    <w:name w:val="heading 2"/>
    <w:aliases w:val="خطاب و پایان"/>
    <w:basedOn w:val="Normal"/>
    <w:next w:val="Normal"/>
    <w:link w:val="Heading2Char"/>
    <w:uiPriority w:val="9"/>
    <w:unhideWhenUsed/>
    <w:qFormat/>
    <w:rsid w:val="00B30194"/>
    <w:pPr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456B0"/>
    <w:pPr>
      <w:numPr>
        <w:numId w:val="3"/>
      </w:numPr>
      <w:spacing w:before="240"/>
      <w:ind w:hanging="36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بسمه‌تعالی Char"/>
    <w:basedOn w:val="DefaultParagraphFont"/>
    <w:link w:val="Heading1"/>
    <w:uiPriority w:val="9"/>
    <w:rsid w:val="00EC3780"/>
    <w:rPr>
      <w:rFonts w:ascii="Shekasteh_Beta" w:hAnsi="Shekasteh_Beta" w:cs="Shekasteh_Beta"/>
      <w:noProof/>
    </w:rPr>
  </w:style>
  <w:style w:type="character" w:customStyle="1" w:styleId="Heading2Char">
    <w:name w:val="Heading 2 Char"/>
    <w:aliases w:val="خطاب و پایان Char"/>
    <w:basedOn w:val="DefaultParagraphFont"/>
    <w:link w:val="Heading2"/>
    <w:uiPriority w:val="9"/>
    <w:rsid w:val="00B30194"/>
    <w:rPr>
      <w:rFonts w:ascii="IRZar" w:hAnsi="IRZar" w:cs="IRBadr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456B0"/>
    <w:rPr>
      <w:rFonts w:ascii="IRNazanin" w:hAnsi="IRNazanin" w:cs="IRNazani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456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30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305"/>
    <w:rPr>
      <w:rFonts w:ascii="IRNazanin" w:hAnsi="IRNazanin" w:cs="IRNazani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F7430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305"/>
    <w:rPr>
      <w:rFonts w:ascii="IRNazanin" w:hAnsi="IRNazanin" w:cs="IRNazanin"/>
      <w:sz w:val="28"/>
      <w:szCs w:val="28"/>
    </w:rPr>
  </w:style>
  <w:style w:type="paragraph" w:customStyle="1" w:styleId="a">
    <w:name w:val="تاریخ و شماره"/>
    <w:basedOn w:val="Normal"/>
    <w:link w:val="Char"/>
    <w:qFormat/>
    <w:rsid w:val="0030431A"/>
    <w:pPr>
      <w:spacing w:after="240"/>
      <w:jc w:val="left"/>
    </w:pPr>
    <w:rPr>
      <w:rFonts w:ascii="IRZar" w:hAnsi="IRZar" w:cs="IRZar"/>
      <w:sz w:val="20"/>
      <w:szCs w:val="20"/>
    </w:rPr>
  </w:style>
  <w:style w:type="character" w:customStyle="1" w:styleId="Char">
    <w:name w:val="تاریخ و شماره Char"/>
    <w:basedOn w:val="DefaultParagraphFont"/>
    <w:link w:val="a"/>
    <w:rsid w:val="0030431A"/>
    <w:rPr>
      <w:rFonts w:ascii="IRZar" w:hAnsi="IRZar" w:cs="IRZa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Google%20Drive\&#1601;&#1585;&#1575;&#1605;&#1740;&#1585;&#1575;&#1606;\&#1575;&#1583;&#1575;&#1585;&#1740;-%20&#1581;&#1602;&#1608;&#1602;&#1740;\&#1602;&#1575;&#1604;&#1576;%20&#1606;&#1575;&#1605;&#1607;&#8204;&#1607;&#1575;%20&#1608;%20&#1583;&#1585;&#1582;&#1608;&#1575;&#1587;&#1578;&#8204;&#1607;&#1575;%20&#1608;%20&#1601;&#1585;&#1605;&#8204;&#1607;&#1575;\&#1606;&#1575;&#1605;&#1607;%20&#1578;&#1587;&#1608;&#1740;&#1607;%20&#1601;&#1585;&#1575;&#1605;&#1740;&#1585;&#1575;&#1606;%20&#1608;%20&#1578;&#1581;&#1608;&#1740;&#1604;%20&#1605;&#1583;&#1575;&#1585;&#1705;%20&#1594;&#1740;&#1585;%20&#1581;&#1590;&#1608;&#1585;&#17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نامه تسویه فرامیران و تحویل مدارک غیر حضوری</Template>
  <TotalTime>0</TotalTime>
  <Pages>1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Khajehpour</dc:creator>
  <cp:keywords/>
  <dc:description/>
  <cp:lastModifiedBy>Microsoft account</cp:lastModifiedBy>
  <cp:revision>2</cp:revision>
  <dcterms:created xsi:type="dcterms:W3CDTF">2021-10-30T12:06:00Z</dcterms:created>
  <dcterms:modified xsi:type="dcterms:W3CDTF">2021-10-30T12:06:00Z</dcterms:modified>
</cp:coreProperties>
</file>